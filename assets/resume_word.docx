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  <w:tblDescription w:val="Layout table for name, contact info, and objective"/>
      </w:tblPr>
      <w:tblGrid>
        <w:gridCol w:w="9360"/>
      </w:tblGrid>
      <w:tr w:rsidR="00692703" w:rsidRPr="00CF1A49" w14:paraId="7ACF7DE8" w14:textId="77777777" w:rsidTr="00007728">
        <w:trPr>
          <w:trHeight w:hRule="exact" w:val="1800"/>
        </w:trPr>
        <w:tc>
          <w:tcPr>
            <w:tcW w:w="9360" w:type="dxa"/>
            <w:tcMar>
              <w:top w:w="0" w:type="dxa"/>
              <w:bottom w:w="0" w:type="dxa"/>
            </w:tcMar>
          </w:tcPr>
          <w:p w14:paraId="2B0E7031" w14:textId="59148646" w:rsidR="00692703" w:rsidRPr="00CF1A49" w:rsidRDefault="00E977E4" w:rsidP="00913946">
            <w:pPr>
              <w:pStyle w:val="Title"/>
            </w:pPr>
            <w:r>
              <w:t>Aditya Jayant</w:t>
            </w:r>
            <w:r w:rsidR="00692703" w:rsidRPr="00CF1A49">
              <w:t xml:space="preserve"> </w:t>
            </w:r>
            <w:r>
              <w:rPr>
                <w:rStyle w:val="IntenseEmphasis"/>
              </w:rPr>
              <w:t>Gupta</w:t>
            </w:r>
          </w:p>
          <w:p w14:paraId="63F2CC35" w14:textId="0CC20C9E" w:rsidR="00692703" w:rsidRPr="00CF1A49" w:rsidRDefault="00E977E4" w:rsidP="00913946">
            <w:pPr>
              <w:pStyle w:val="ContactInfo"/>
              <w:contextualSpacing w:val="0"/>
            </w:pPr>
            <w:proofErr w:type="spellStart"/>
            <w:r>
              <w:t>Rajajipuram</w:t>
            </w:r>
            <w:proofErr w:type="spellEnd"/>
            <w:r>
              <w:t>, Lucknow, UP | India</w:t>
            </w:r>
            <w:r w:rsidR="00692703" w:rsidRPr="00CF1A49">
              <w:t xml:space="preserve"> </w:t>
            </w:r>
            <w:sdt>
              <w:sdtPr>
                <w:alias w:val="Divider dot:"/>
                <w:tag w:val="Divider dot:"/>
                <w:id w:val="-1459182552"/>
                <w:placeholder>
                  <w:docPart w:val="3BFBE9BB32C04F75AD070FF81AE7D15C"/>
                </w:placeholder>
                <w:temporary/>
                <w:showingPlcHdr/>
                <w15:appearance w15:val="hidden"/>
              </w:sdtPr>
              <w:sdtEndPr/>
              <w:sdtContent>
                <w:r w:rsidR="00692703" w:rsidRPr="00CF1A49">
                  <w:t>·</w:t>
                </w:r>
              </w:sdtContent>
            </w:sdt>
            <w:r w:rsidR="00692703" w:rsidRPr="00CF1A49">
              <w:t xml:space="preserve"> </w:t>
            </w:r>
            <w:r>
              <w:t>+918299028247</w:t>
            </w:r>
          </w:p>
          <w:p w14:paraId="7491073C" w14:textId="7B91B6A1" w:rsidR="00692703" w:rsidRPr="00CF1A49" w:rsidRDefault="000A43AD" w:rsidP="00913946">
            <w:pPr>
              <w:pStyle w:val="ContactInfoEmphasis"/>
              <w:contextualSpacing w:val="0"/>
            </w:pPr>
            <w:hyperlink r:id="rId7" w:history="1">
              <w:r w:rsidR="00E977E4" w:rsidRPr="00E977E4">
                <w:rPr>
                  <w:rStyle w:val="Hyperlink"/>
                </w:rPr>
                <w:t>Email</w:t>
              </w:r>
            </w:hyperlink>
            <w:r w:rsidR="00692703" w:rsidRPr="00CF1A49">
              <w:t xml:space="preserve"> </w:t>
            </w:r>
            <w:sdt>
              <w:sdtPr>
                <w:alias w:val="Divider dot:"/>
                <w:tag w:val="Divider dot:"/>
                <w:id w:val="2000459528"/>
                <w:placeholder>
                  <w:docPart w:val="2FA242450E8146F0A65CFF41ED41DEBE"/>
                </w:placeholder>
                <w:temporary/>
                <w:showingPlcHdr/>
                <w15:appearance w15:val="hidden"/>
              </w:sdtPr>
              <w:sdtEndPr/>
              <w:sdtContent>
                <w:r w:rsidR="00692703" w:rsidRPr="00CF1A49">
                  <w:t>·</w:t>
                </w:r>
              </w:sdtContent>
            </w:sdt>
            <w:r w:rsidR="00692703" w:rsidRPr="00CF1A49">
              <w:t xml:space="preserve"> </w:t>
            </w:r>
            <w:hyperlink r:id="rId8" w:history="1">
              <w:r w:rsidR="00E977E4" w:rsidRPr="00E977E4">
                <w:rPr>
                  <w:rStyle w:val="Hyperlink"/>
                </w:rPr>
                <w:t>LinkedIn Profile</w:t>
              </w:r>
            </w:hyperlink>
            <w:r w:rsidR="00E977E4">
              <w:t xml:space="preserve"> </w:t>
            </w:r>
            <w:r w:rsidR="00692703" w:rsidRPr="00CF1A49">
              <w:t xml:space="preserve"> </w:t>
            </w:r>
            <w:sdt>
              <w:sdtPr>
                <w:alias w:val="Divider dot:"/>
                <w:tag w:val="Divider dot:"/>
                <w:id w:val="759871761"/>
                <w:placeholder>
                  <w:docPart w:val="7D3EFF1D418B4FAFB07BED405A1A17AC"/>
                </w:placeholder>
                <w:temporary/>
                <w:showingPlcHdr/>
                <w15:appearance w15:val="hidden"/>
              </w:sdtPr>
              <w:sdtEndPr/>
              <w:sdtContent>
                <w:r w:rsidR="00692703" w:rsidRPr="00CF1A49">
                  <w:t>·</w:t>
                </w:r>
              </w:sdtContent>
            </w:sdt>
            <w:r w:rsidR="00692703" w:rsidRPr="00CF1A49">
              <w:t xml:space="preserve"> </w:t>
            </w:r>
            <w:hyperlink r:id="rId9" w:history="1">
              <w:proofErr w:type="spellStart"/>
              <w:r w:rsidR="00E977E4" w:rsidRPr="00E977E4">
                <w:rPr>
                  <w:rStyle w:val="Hyperlink"/>
                </w:rPr>
                <w:t>Github</w:t>
              </w:r>
              <w:proofErr w:type="spellEnd"/>
            </w:hyperlink>
            <w:r w:rsidR="00E977E4">
              <w:t xml:space="preserve"> </w:t>
            </w:r>
            <w:sdt>
              <w:sdtPr>
                <w:alias w:val="Divider dot:"/>
                <w:tag w:val="Divider dot:"/>
                <w:id w:val="1084334607"/>
                <w:placeholder>
                  <w:docPart w:val="DA207A7E51D94ACAB86799D960CEA7CC"/>
                </w:placeholder>
                <w:temporary/>
                <w:showingPlcHdr/>
                <w15:appearance w15:val="hidden"/>
              </w:sdtPr>
              <w:sdtEndPr/>
              <w:sdtContent>
                <w:r w:rsidR="00E977E4" w:rsidRPr="00CF1A49">
                  <w:t>·</w:t>
                </w:r>
              </w:sdtContent>
            </w:sdt>
            <w:r w:rsidR="00E977E4" w:rsidRPr="00CF1A49">
              <w:t xml:space="preserve"> </w:t>
            </w:r>
            <w:hyperlink r:id="rId10" w:history="1">
              <w:proofErr w:type="spellStart"/>
              <w:r w:rsidR="00E977E4" w:rsidRPr="00E977E4">
                <w:rPr>
                  <w:rStyle w:val="Hyperlink"/>
                </w:rPr>
                <w:t>Dribbble</w:t>
              </w:r>
              <w:proofErr w:type="spellEnd"/>
            </w:hyperlink>
          </w:p>
        </w:tc>
      </w:tr>
      <w:tr w:rsidR="009571D8" w:rsidRPr="00CF1A49" w14:paraId="7139C600" w14:textId="77777777" w:rsidTr="00692703">
        <w:tc>
          <w:tcPr>
            <w:tcW w:w="9360" w:type="dxa"/>
            <w:tcMar>
              <w:top w:w="432" w:type="dxa"/>
            </w:tcMar>
          </w:tcPr>
          <w:p w14:paraId="051E29E4" w14:textId="42E70993" w:rsidR="001755A8" w:rsidRPr="00CF1A49" w:rsidRDefault="00E977E4" w:rsidP="00913946">
            <w:pPr>
              <w:contextualSpacing w:val="0"/>
            </w:pPr>
            <w:r w:rsidRPr="00E977E4">
              <w:t xml:space="preserve">Passionate undergrad software engineer with a special interest in advanced web development. Knowledgeable in </w:t>
            </w:r>
            <w:r>
              <w:t>UI</w:t>
            </w:r>
            <w:r w:rsidRPr="00E977E4">
              <w:t>, testing, and debugging processes. Proficient in an assortment of technologies, including JavaScript, Python, Node.js, Bootstrap, React, and Microsoft Azure. Able to effectively self-manage during independent projects, and collaborate in a team setting.</w:t>
            </w:r>
          </w:p>
        </w:tc>
      </w:tr>
    </w:tbl>
    <w:p w14:paraId="506DD45A" w14:textId="77777777" w:rsidR="004E01EB" w:rsidRPr="00CF1A49" w:rsidRDefault="000A43AD" w:rsidP="004E01EB">
      <w:pPr>
        <w:pStyle w:val="Heading1"/>
      </w:pPr>
      <w:sdt>
        <w:sdtPr>
          <w:alias w:val="Experience:"/>
          <w:tag w:val="Experience:"/>
          <w:id w:val="-1983300934"/>
          <w:placeholder>
            <w:docPart w:val="3DF6185B50E644F9ACD0E7B91CC782B9"/>
          </w:placeholder>
          <w:temporary/>
          <w:showingPlcHdr/>
          <w15:appearance w15:val="hidden"/>
        </w:sdtPr>
        <w:sdtEndPr/>
        <w:sdtContent>
          <w:r w:rsidR="004E01EB" w:rsidRPr="00CF1A49">
            <w:t>Experience</w:t>
          </w:r>
        </w:sdtContent>
      </w:sdt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1D0BF1" w:rsidRPr="00CF1A49" w14:paraId="5D411540" w14:textId="77777777" w:rsidTr="00D66A52">
        <w:tc>
          <w:tcPr>
            <w:tcW w:w="9355" w:type="dxa"/>
          </w:tcPr>
          <w:p w14:paraId="20785F55" w14:textId="33EF01B3" w:rsidR="001D0BF1" w:rsidRPr="00CF1A49" w:rsidRDefault="00E977E4" w:rsidP="001D0BF1">
            <w:pPr>
              <w:pStyle w:val="Heading3"/>
              <w:contextualSpacing w:val="0"/>
              <w:outlineLvl w:val="2"/>
            </w:pPr>
            <w:r>
              <w:t>OCT 2021</w:t>
            </w:r>
            <w:r w:rsidR="001D0BF1" w:rsidRPr="00CF1A49">
              <w:t xml:space="preserve"> – </w:t>
            </w:r>
            <w:r>
              <w:t>MAR 2022</w:t>
            </w:r>
          </w:p>
          <w:p w14:paraId="79FC4071" w14:textId="66965C45" w:rsidR="001E3120" w:rsidRPr="00CF1A49" w:rsidRDefault="00E977E4" w:rsidP="00E977E4">
            <w:pPr>
              <w:pStyle w:val="Heading2"/>
              <w:contextualSpacing w:val="0"/>
              <w:outlineLvl w:val="1"/>
            </w:pPr>
            <w:r>
              <w:t>Future Ready Talent Intern</w:t>
            </w:r>
            <w:r w:rsidR="001D0BF1" w:rsidRPr="00CF1A49">
              <w:t xml:space="preserve">, </w:t>
            </w:r>
            <w:r>
              <w:rPr>
                <w:rStyle w:val="SubtleReference"/>
              </w:rPr>
              <w:t>Microsoft</w:t>
            </w:r>
          </w:p>
        </w:tc>
      </w:tr>
      <w:tr w:rsidR="00F61DF9" w:rsidRPr="00CF1A49" w14:paraId="212B1CBA" w14:textId="77777777" w:rsidTr="00F61DF9">
        <w:tc>
          <w:tcPr>
            <w:tcW w:w="9355" w:type="dxa"/>
            <w:tcMar>
              <w:top w:w="216" w:type="dxa"/>
            </w:tcMar>
          </w:tcPr>
          <w:p w14:paraId="26A3D4CE" w14:textId="51F46758" w:rsidR="00E977E4" w:rsidRDefault="00E977E4" w:rsidP="00E977E4">
            <w:r>
              <w:t xml:space="preserve">Internship opportunity by Microsoft to conceptualize and develop projects targeting real-world problems using Azure technologies. </w:t>
            </w:r>
          </w:p>
          <w:p w14:paraId="76279FC0" w14:textId="77777777" w:rsidR="00E977E4" w:rsidRDefault="00E977E4" w:rsidP="00E977E4"/>
          <w:p w14:paraId="69287C70" w14:textId="77777777" w:rsidR="00E977E4" w:rsidRDefault="00E977E4" w:rsidP="00E977E4">
            <w:pPr>
              <w:pStyle w:val="ListParagraph"/>
              <w:numPr>
                <w:ilvl w:val="0"/>
                <w:numId w:val="14"/>
              </w:numPr>
            </w:pPr>
            <w:r>
              <w:t>Built a working API and web application using Azure App Service, Container Registry and Blob storage</w:t>
            </w:r>
          </w:p>
          <w:p w14:paraId="513ABFE9" w14:textId="77777777" w:rsidR="00E977E4" w:rsidRDefault="00E977E4" w:rsidP="00E977E4">
            <w:pPr>
              <w:pStyle w:val="ListParagraph"/>
              <w:numPr>
                <w:ilvl w:val="0"/>
                <w:numId w:val="14"/>
              </w:numPr>
            </w:pPr>
            <w:r>
              <w:t>Developed complex machine learning models for predictive analysis</w:t>
            </w:r>
          </w:p>
          <w:p w14:paraId="1B803983" w14:textId="47BDA875" w:rsidR="00F61DF9" w:rsidRDefault="00E977E4" w:rsidP="00E977E4">
            <w:pPr>
              <w:pStyle w:val="ListParagraph"/>
              <w:numPr>
                <w:ilvl w:val="0"/>
                <w:numId w:val="14"/>
              </w:numPr>
            </w:pPr>
            <w:r>
              <w:t>Deployed working solution using Docker containerization</w:t>
            </w:r>
          </w:p>
        </w:tc>
      </w:tr>
    </w:tbl>
    <w:sdt>
      <w:sdtPr>
        <w:alias w:val="Education:"/>
        <w:tag w:val="Education:"/>
        <w:id w:val="-1908763273"/>
        <w:placeholder>
          <w:docPart w:val="2EC058436B8B436395A1B24C2B1F5A3E"/>
        </w:placeholder>
        <w:temporary/>
        <w:showingPlcHdr/>
        <w15:appearance w15:val="hidden"/>
      </w:sdtPr>
      <w:sdtEndPr/>
      <w:sdtContent>
        <w:p w14:paraId="0DF9BFA6" w14:textId="77777777" w:rsidR="00DA59AA" w:rsidRPr="00CF1A49" w:rsidRDefault="00DA59AA" w:rsidP="0097790C">
          <w:pPr>
            <w:pStyle w:val="Heading1"/>
          </w:pPr>
          <w:r w:rsidRPr="00CF1A49">
            <w:t>Education</w:t>
          </w:r>
        </w:p>
      </w:sdtContent>
    </w:sdt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ducation layout table"/>
      </w:tblPr>
      <w:tblGrid>
        <w:gridCol w:w="9290"/>
      </w:tblGrid>
      <w:tr w:rsidR="001D0BF1" w:rsidRPr="00CF1A49" w14:paraId="419DD672" w14:textId="77777777" w:rsidTr="007C730F">
        <w:tc>
          <w:tcPr>
            <w:tcW w:w="9290" w:type="dxa"/>
          </w:tcPr>
          <w:p w14:paraId="4139FFFF" w14:textId="7CAFBC90" w:rsidR="001D0BF1" w:rsidRPr="00CF1A49" w:rsidRDefault="00E977E4" w:rsidP="001D0BF1">
            <w:pPr>
              <w:pStyle w:val="Heading3"/>
              <w:contextualSpacing w:val="0"/>
              <w:outlineLvl w:val="2"/>
            </w:pPr>
            <w:r>
              <w:t>2019 - Present</w:t>
            </w:r>
          </w:p>
          <w:p w14:paraId="691EB86B" w14:textId="20F61158" w:rsidR="001D0BF1" w:rsidRPr="00CF1A49" w:rsidRDefault="00E977E4" w:rsidP="001D0BF1">
            <w:pPr>
              <w:pStyle w:val="Heading2"/>
              <w:contextualSpacing w:val="0"/>
              <w:outlineLvl w:val="1"/>
            </w:pPr>
            <w:r>
              <w:t>Bachelor of Technology (CSE)</w:t>
            </w:r>
            <w:r w:rsidR="001D0BF1" w:rsidRPr="00CF1A49">
              <w:t xml:space="preserve">, </w:t>
            </w:r>
            <w:r>
              <w:rPr>
                <w:rStyle w:val="SubtleReference"/>
              </w:rPr>
              <w:t>Babu Banarasi Das Engineering College</w:t>
            </w:r>
          </w:p>
          <w:p w14:paraId="5A95D875" w14:textId="303AF98F" w:rsidR="007538DC" w:rsidRPr="00CF1A49" w:rsidRDefault="00E977E4" w:rsidP="007538DC">
            <w:pPr>
              <w:contextualSpacing w:val="0"/>
            </w:pPr>
            <w:r w:rsidRPr="00E977E4">
              <w:t xml:space="preserve">Currently pursuing </w:t>
            </w:r>
            <w:r>
              <w:t xml:space="preserve">a </w:t>
            </w:r>
            <w:r w:rsidRPr="00E977E4">
              <w:t xml:space="preserve">Bachelor of Technology in Computer Science Engineering from Babu </w:t>
            </w:r>
            <w:proofErr w:type="spellStart"/>
            <w:r w:rsidRPr="00E977E4">
              <w:t>Banarasi</w:t>
            </w:r>
            <w:proofErr w:type="spellEnd"/>
            <w:r w:rsidRPr="00E977E4">
              <w:t xml:space="preserve"> </w:t>
            </w:r>
            <w:proofErr w:type="gramStart"/>
            <w:r w:rsidRPr="00E977E4">
              <w:t>Das</w:t>
            </w:r>
            <w:proofErr w:type="gramEnd"/>
            <w:r w:rsidRPr="00E977E4">
              <w:t xml:space="preserve"> Engineering College, Lucknow</w:t>
            </w:r>
            <w:r w:rsidR="00103F77">
              <w:t xml:space="preserve"> </w:t>
            </w:r>
            <w:r w:rsidRPr="00E977E4">
              <w:t>with an 8.72 GPA, 2023 graduation.</w:t>
            </w:r>
          </w:p>
        </w:tc>
      </w:tr>
      <w:tr w:rsidR="00F61DF9" w:rsidRPr="00CF1A49" w14:paraId="1361395B" w14:textId="77777777" w:rsidTr="007C730F">
        <w:tc>
          <w:tcPr>
            <w:tcW w:w="9290" w:type="dxa"/>
            <w:tcMar>
              <w:top w:w="216" w:type="dxa"/>
            </w:tcMar>
          </w:tcPr>
          <w:p w14:paraId="5F38BA5D" w14:textId="7603FCA2" w:rsidR="00F61DF9" w:rsidRPr="00CF1A49" w:rsidRDefault="00E977E4" w:rsidP="00F61DF9">
            <w:pPr>
              <w:pStyle w:val="Heading3"/>
              <w:contextualSpacing w:val="0"/>
              <w:outlineLvl w:val="2"/>
            </w:pPr>
            <w:r>
              <w:t>2017 - 2019</w:t>
            </w:r>
          </w:p>
          <w:p w14:paraId="1E5271A8" w14:textId="10703878" w:rsidR="00F61DF9" w:rsidRPr="00CF1A49" w:rsidRDefault="00E977E4" w:rsidP="00F61DF9">
            <w:pPr>
              <w:pStyle w:val="Heading2"/>
              <w:contextualSpacing w:val="0"/>
              <w:outlineLvl w:val="1"/>
            </w:pPr>
            <w:r>
              <w:t>CBSE XII</w:t>
            </w:r>
            <w:r w:rsidR="00F61DF9" w:rsidRPr="00CF1A49">
              <w:t xml:space="preserve">, </w:t>
            </w:r>
            <w:r>
              <w:rPr>
                <w:rStyle w:val="SubtleReference"/>
              </w:rPr>
              <w:t>Lucknow Public School</w:t>
            </w:r>
          </w:p>
          <w:p w14:paraId="3E816BD5" w14:textId="36E7D7F5" w:rsidR="00F61DF9" w:rsidRDefault="00E977E4" w:rsidP="00F61DF9">
            <w:r w:rsidRPr="00E977E4">
              <w:t>Graduated with 80.8% in PCM + Computer Science</w:t>
            </w:r>
            <w:r>
              <w:t xml:space="preserve"> from CBSE board at Lucknow Public School, South City, Lucknow</w:t>
            </w:r>
            <w:r w:rsidR="00103F77">
              <w:t xml:space="preserve"> (UP).</w:t>
            </w:r>
          </w:p>
          <w:p w14:paraId="786E0426" w14:textId="77777777" w:rsidR="00103F77" w:rsidRDefault="00103F77" w:rsidP="00F61DF9"/>
          <w:p w14:paraId="0612A220" w14:textId="367FC7E4" w:rsidR="00103F77" w:rsidRPr="00CF1A49" w:rsidRDefault="00103F77" w:rsidP="00103F77">
            <w:pPr>
              <w:pStyle w:val="Heading3"/>
              <w:contextualSpacing w:val="0"/>
              <w:outlineLvl w:val="2"/>
            </w:pPr>
            <w:r>
              <w:t>2015 - 2017</w:t>
            </w:r>
          </w:p>
          <w:p w14:paraId="13E24DA4" w14:textId="671C010C" w:rsidR="00103F77" w:rsidRPr="00CF1A49" w:rsidRDefault="00103F77" w:rsidP="00103F77">
            <w:pPr>
              <w:pStyle w:val="Heading2"/>
              <w:contextualSpacing w:val="0"/>
              <w:outlineLvl w:val="1"/>
            </w:pPr>
            <w:r>
              <w:t>CBSE X</w:t>
            </w:r>
            <w:r w:rsidRPr="00CF1A49">
              <w:t xml:space="preserve">, </w:t>
            </w:r>
            <w:r w:rsidRPr="00103F77">
              <w:rPr>
                <w:rStyle w:val="SubtleReference"/>
              </w:rPr>
              <w:t>St. Mary’s Convent Senior Secondary School</w:t>
            </w:r>
          </w:p>
          <w:p w14:paraId="5BDEF4C6" w14:textId="21CFFF62" w:rsidR="007C730F" w:rsidRDefault="00103F77" w:rsidP="00103F77">
            <w:r w:rsidRPr="00103F77">
              <w:t>Graduated with a 9.6 CGPA</w:t>
            </w:r>
            <w:r>
              <w:t xml:space="preserve"> from CBSE board at St. Mary’s Convent Senior Secondary School, Bijnor (UP).</w:t>
            </w:r>
          </w:p>
        </w:tc>
      </w:tr>
    </w:tbl>
    <w:p w14:paraId="437B2136" w14:textId="77777777" w:rsidR="007C730F" w:rsidRDefault="007C730F" w:rsidP="007C730F">
      <w:pPr>
        <w:pStyle w:val="Heading1"/>
      </w:pPr>
    </w:p>
    <w:p w14:paraId="10222953" w14:textId="77777777" w:rsidR="007C730F" w:rsidRDefault="007C730F" w:rsidP="007C730F">
      <w:pPr>
        <w:pStyle w:val="Heading1"/>
      </w:pPr>
    </w:p>
    <w:p w14:paraId="6D652ED0" w14:textId="65B5F26D" w:rsidR="007C730F" w:rsidRPr="00CF1A49" w:rsidRDefault="007C730F" w:rsidP="007C730F">
      <w:pPr>
        <w:pStyle w:val="Heading1"/>
      </w:pPr>
      <w:r>
        <w:t>Projects</w:t>
      </w: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ducation layout table"/>
      </w:tblPr>
      <w:tblGrid>
        <w:gridCol w:w="9290"/>
      </w:tblGrid>
      <w:tr w:rsidR="007C730F" w:rsidRPr="00CF1A49" w14:paraId="45674198" w14:textId="77777777" w:rsidTr="00915EC5">
        <w:tc>
          <w:tcPr>
            <w:tcW w:w="9355" w:type="dxa"/>
          </w:tcPr>
          <w:p w14:paraId="5DC1C79D" w14:textId="341AD390" w:rsidR="007C730F" w:rsidRPr="00CF1A49" w:rsidRDefault="007C730F" w:rsidP="00915EC5">
            <w:pPr>
              <w:pStyle w:val="Heading3"/>
              <w:contextualSpacing w:val="0"/>
              <w:outlineLvl w:val="2"/>
            </w:pPr>
            <w:r>
              <w:t>Oct 2021 – Mar 2022</w:t>
            </w:r>
          </w:p>
          <w:p w14:paraId="6E13BB28" w14:textId="6B5B6B50" w:rsidR="007C730F" w:rsidRPr="00CF1A49" w:rsidRDefault="007C730F" w:rsidP="00915EC5">
            <w:pPr>
              <w:pStyle w:val="Heading2"/>
              <w:contextualSpacing w:val="0"/>
              <w:outlineLvl w:val="1"/>
            </w:pPr>
            <w:r>
              <w:t>Disease Prognosis</w:t>
            </w:r>
            <w:r w:rsidRPr="00CF1A49">
              <w:t xml:space="preserve">, </w:t>
            </w:r>
            <w:r>
              <w:rPr>
                <w:rStyle w:val="SubtleReference"/>
              </w:rPr>
              <w:t>Microsoft</w:t>
            </w:r>
          </w:p>
          <w:p w14:paraId="056A5F51" w14:textId="04FABE36" w:rsidR="007F6232" w:rsidRDefault="007F6232" w:rsidP="007F6232">
            <w:r>
              <w:t>Web application using machine learning and computational analysis to predict the most likely disease given a set of symptoms. Built as part of Microsoft Future Ready Talent internship.</w:t>
            </w:r>
          </w:p>
          <w:p w14:paraId="150C1757" w14:textId="3BC33711" w:rsidR="0065283A" w:rsidRDefault="000A43AD" w:rsidP="007F6232">
            <w:pPr>
              <w:contextualSpacing w:val="0"/>
            </w:pPr>
            <w:hyperlink r:id="rId11" w:history="1">
              <w:r w:rsidR="0065283A" w:rsidRPr="00A07FD0">
                <w:rPr>
                  <w:rStyle w:val="Hyperlink"/>
                </w:rPr>
                <w:t>https://github.com/adityagupta4213/FRT-Disease-Prognosis</w:t>
              </w:r>
            </w:hyperlink>
            <w:r w:rsidR="007C730F" w:rsidRPr="00E977E4">
              <w:t>.</w:t>
            </w:r>
          </w:p>
          <w:p w14:paraId="05FFE7AB" w14:textId="29C210D2" w:rsidR="0065283A" w:rsidRPr="00CF1A49" w:rsidRDefault="0065283A" w:rsidP="007F6232">
            <w:pPr>
              <w:contextualSpacing w:val="0"/>
            </w:pPr>
          </w:p>
        </w:tc>
      </w:tr>
      <w:tr w:rsidR="007C730F" w:rsidRPr="00CF1A49" w14:paraId="497F2290" w14:textId="77777777" w:rsidTr="00915EC5">
        <w:tc>
          <w:tcPr>
            <w:tcW w:w="9355" w:type="dxa"/>
            <w:tcMar>
              <w:top w:w="216" w:type="dxa"/>
            </w:tcMar>
          </w:tcPr>
          <w:p w14:paraId="254C4015" w14:textId="44FF40F1" w:rsidR="007C730F" w:rsidRPr="00CF1A49" w:rsidRDefault="007F6232" w:rsidP="00915EC5">
            <w:pPr>
              <w:pStyle w:val="Heading3"/>
              <w:contextualSpacing w:val="0"/>
              <w:outlineLvl w:val="2"/>
            </w:pPr>
            <w:r>
              <w:t>Sep 2020</w:t>
            </w:r>
            <w:r w:rsidR="007C730F">
              <w:t xml:space="preserve"> </w:t>
            </w:r>
            <w:r>
              <w:t>–</w:t>
            </w:r>
            <w:r w:rsidR="007C730F">
              <w:t xml:space="preserve"> </w:t>
            </w:r>
            <w:r>
              <w:t>Dec 2020</w:t>
            </w:r>
          </w:p>
          <w:p w14:paraId="794333A0" w14:textId="6CFFDDB6" w:rsidR="007C730F" w:rsidRPr="00CF1A49" w:rsidRDefault="007F6232" w:rsidP="00915EC5">
            <w:pPr>
              <w:pStyle w:val="Heading2"/>
              <w:contextualSpacing w:val="0"/>
              <w:outlineLvl w:val="1"/>
            </w:pPr>
            <w:r>
              <w:t>Xpense</w:t>
            </w:r>
            <w:r w:rsidR="007C730F" w:rsidRPr="00CF1A49">
              <w:t xml:space="preserve">, </w:t>
            </w:r>
            <w:r w:rsidRPr="007F6232">
              <w:rPr>
                <w:rStyle w:val="SubtleReference"/>
                <w:bCs/>
              </w:rPr>
              <w:t>Babu Banarasi Das Engineering College</w:t>
            </w:r>
          </w:p>
          <w:p w14:paraId="03F77D75" w14:textId="225FCDA6" w:rsidR="007F6232" w:rsidRDefault="007F6232" w:rsidP="007F6232">
            <w:r>
              <w:t>React Native-based expense tracking cross-platform mobile application with Firebase backend support.</w:t>
            </w:r>
          </w:p>
          <w:p w14:paraId="6FAC8BE1" w14:textId="04AB3F24" w:rsidR="007C730F" w:rsidRDefault="000A43AD" w:rsidP="0065283A">
            <w:hyperlink r:id="rId12" w:history="1">
              <w:r w:rsidR="0065283A" w:rsidRPr="00A07FD0">
                <w:rPr>
                  <w:rStyle w:val="Hyperlink"/>
                </w:rPr>
                <w:t>https://github.com/adityagupta4213/xpense</w:t>
              </w:r>
            </w:hyperlink>
          </w:p>
        </w:tc>
      </w:tr>
    </w:tbl>
    <w:sdt>
      <w:sdtPr>
        <w:alias w:val="Skills:"/>
        <w:tag w:val="Skills:"/>
        <w:id w:val="-1392877668"/>
        <w:placeholder>
          <w:docPart w:val="1BE70E3D2A724DF5A196A83C0A0607D3"/>
        </w:placeholder>
        <w:temporary/>
        <w:showingPlcHdr/>
        <w15:appearance w15:val="hidden"/>
      </w:sdtPr>
      <w:sdtEndPr/>
      <w:sdtContent>
        <w:p w14:paraId="13E22157" w14:textId="532B53BC" w:rsidR="00486277" w:rsidRPr="00CF1A49" w:rsidRDefault="00486277" w:rsidP="00486277">
          <w:pPr>
            <w:pStyle w:val="Heading1"/>
          </w:pPr>
          <w:r w:rsidRPr="00CF1A49">
            <w:t>Skills</w:t>
          </w:r>
        </w:p>
      </w:sdtContent>
    </w:sdt>
    <w:tbl>
      <w:tblPr>
        <w:tblStyle w:val="TableGrid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kills layout table"/>
      </w:tblPr>
      <w:tblGrid>
        <w:gridCol w:w="4680"/>
        <w:gridCol w:w="4680"/>
      </w:tblGrid>
      <w:tr w:rsidR="003A0632" w:rsidRPr="006E1507" w14:paraId="474F5DD9" w14:textId="77777777" w:rsidTr="0065283A">
        <w:tc>
          <w:tcPr>
            <w:tcW w:w="4680" w:type="dxa"/>
          </w:tcPr>
          <w:p w14:paraId="6525D2CE" w14:textId="2413CDC5" w:rsidR="001E3120" w:rsidRPr="006E1507" w:rsidRDefault="00103F77" w:rsidP="006E1507">
            <w:pPr>
              <w:pStyle w:val="ListBullet"/>
              <w:contextualSpacing w:val="0"/>
            </w:pPr>
            <w:proofErr w:type="spellStart"/>
            <w:r>
              <w:t>Javascript</w:t>
            </w:r>
            <w:proofErr w:type="spellEnd"/>
          </w:p>
          <w:p w14:paraId="0DA36DB4" w14:textId="77777777" w:rsidR="001F4E6D" w:rsidRDefault="00103F77" w:rsidP="006E1507">
            <w:pPr>
              <w:pStyle w:val="ListBullet"/>
              <w:contextualSpacing w:val="0"/>
            </w:pPr>
            <w:r>
              <w:t>Python</w:t>
            </w:r>
          </w:p>
          <w:p w14:paraId="77151E9F" w14:textId="538B5A75" w:rsidR="00103F77" w:rsidRPr="006E1507" w:rsidRDefault="00103F77" w:rsidP="006E1507">
            <w:pPr>
              <w:pStyle w:val="ListBullet"/>
              <w:contextualSpacing w:val="0"/>
            </w:pPr>
            <w:r>
              <w:t>HTML, CSS, Bootstrap</w:t>
            </w:r>
          </w:p>
        </w:tc>
        <w:tc>
          <w:tcPr>
            <w:tcW w:w="4680" w:type="dxa"/>
            <w:tcMar>
              <w:left w:w="360" w:type="dxa"/>
            </w:tcMar>
          </w:tcPr>
          <w:p w14:paraId="0044A849" w14:textId="6F3503B6" w:rsidR="003A0632" w:rsidRPr="006E1507" w:rsidRDefault="00103F77" w:rsidP="006E1507">
            <w:pPr>
              <w:pStyle w:val="ListBullet"/>
              <w:contextualSpacing w:val="0"/>
            </w:pPr>
            <w:r>
              <w:t>Node.js</w:t>
            </w:r>
          </w:p>
          <w:p w14:paraId="64F8A8FF" w14:textId="300A0829" w:rsidR="001E3120" w:rsidRPr="006E1507" w:rsidRDefault="00103F77" w:rsidP="006E1507">
            <w:pPr>
              <w:pStyle w:val="ListBullet"/>
              <w:contextualSpacing w:val="0"/>
            </w:pPr>
            <w:r>
              <w:t>React.js</w:t>
            </w:r>
          </w:p>
          <w:p w14:paraId="32782C7C" w14:textId="56B0A8C3" w:rsidR="001E3120" w:rsidRPr="006E1507" w:rsidRDefault="00103F77" w:rsidP="006E1507">
            <w:pPr>
              <w:pStyle w:val="ListBullet"/>
              <w:contextualSpacing w:val="0"/>
            </w:pPr>
            <w:r>
              <w:t>Adobe Creative Suite</w:t>
            </w:r>
          </w:p>
        </w:tc>
      </w:tr>
    </w:tbl>
    <w:p w14:paraId="1FBA9AAD" w14:textId="0972EE78" w:rsidR="0065283A" w:rsidRPr="00CF1A49" w:rsidRDefault="0065283A" w:rsidP="0065283A">
      <w:pPr>
        <w:pStyle w:val="Heading1"/>
      </w:pPr>
      <w:r>
        <w:t>Courses</w:t>
      </w:r>
    </w:p>
    <w:p w14:paraId="46CB0E41" w14:textId="37F68CCF" w:rsidR="0065283A" w:rsidRPr="00F97658" w:rsidRDefault="000A43AD" w:rsidP="00113077">
      <w:pPr>
        <w:pStyle w:val="ListParagraph"/>
        <w:numPr>
          <w:ilvl w:val="0"/>
          <w:numId w:val="15"/>
        </w:numPr>
        <w:rPr>
          <w:b/>
          <w:bCs/>
        </w:rPr>
      </w:pPr>
      <w:hyperlink r:id="rId13" w:history="1">
        <w:r w:rsidR="0065283A" w:rsidRPr="00F97658">
          <w:rPr>
            <w:rStyle w:val="Hyperlink"/>
            <w:b/>
            <w:bCs/>
          </w:rPr>
          <w:t>Containers &amp; Kubernetes Essentials – CC0201EN</w:t>
        </w:r>
      </w:hyperlink>
      <w:r w:rsidR="0065283A">
        <w:rPr>
          <w:b/>
          <w:bCs/>
        </w:rPr>
        <w:t xml:space="preserve"> @ </w:t>
      </w:r>
      <w:r w:rsidR="0065283A" w:rsidRPr="0065283A">
        <w:t>IBM Cognitive Class</w:t>
      </w:r>
    </w:p>
    <w:p w14:paraId="75A76793" w14:textId="3917F402" w:rsidR="0065283A" w:rsidRDefault="000A43AD" w:rsidP="00361926">
      <w:pPr>
        <w:pStyle w:val="ListParagraph"/>
        <w:numPr>
          <w:ilvl w:val="0"/>
          <w:numId w:val="15"/>
        </w:numPr>
        <w:rPr>
          <w:b/>
          <w:bCs/>
        </w:rPr>
      </w:pPr>
      <w:hyperlink r:id="rId14" w:history="1">
        <w:r w:rsidR="00F97658" w:rsidRPr="00F97658">
          <w:rPr>
            <w:rStyle w:val="Hyperlink"/>
            <w:b/>
            <w:bCs/>
          </w:rPr>
          <w:t>SQL and Relational Databases 101 – DB0101EN</w:t>
        </w:r>
      </w:hyperlink>
      <w:r w:rsidR="00F97658">
        <w:t xml:space="preserve"> @ IBM Cognitive Class</w:t>
      </w:r>
    </w:p>
    <w:p w14:paraId="66F8B163" w14:textId="6733763E" w:rsidR="00F97658" w:rsidRPr="00F97658" w:rsidRDefault="000A43AD" w:rsidP="00361926">
      <w:pPr>
        <w:pStyle w:val="ListParagraph"/>
        <w:numPr>
          <w:ilvl w:val="0"/>
          <w:numId w:val="15"/>
        </w:numPr>
        <w:rPr>
          <w:b/>
          <w:bCs/>
        </w:rPr>
      </w:pPr>
      <w:hyperlink r:id="rId15" w:history="1">
        <w:r w:rsidR="00F97658" w:rsidRPr="00F97658">
          <w:rPr>
            <w:rStyle w:val="Hyperlink"/>
            <w:b/>
            <w:bCs/>
          </w:rPr>
          <w:t>Python Programming</w:t>
        </w:r>
      </w:hyperlink>
      <w:r w:rsidR="00F97658">
        <w:rPr>
          <w:b/>
          <w:bCs/>
        </w:rPr>
        <w:t xml:space="preserve"> </w:t>
      </w:r>
      <w:r w:rsidR="00F97658" w:rsidRPr="00F97658">
        <w:t>@ IIT Kanpur</w:t>
      </w:r>
    </w:p>
    <w:p w14:paraId="3C4C2894" w14:textId="5CEC992A" w:rsidR="00F97658" w:rsidRPr="00F97658" w:rsidRDefault="000A43AD" w:rsidP="00361926">
      <w:pPr>
        <w:pStyle w:val="ListParagraph"/>
        <w:numPr>
          <w:ilvl w:val="0"/>
          <w:numId w:val="15"/>
        </w:numPr>
        <w:rPr>
          <w:b/>
          <w:bCs/>
        </w:rPr>
      </w:pPr>
      <w:hyperlink r:id="rId16" w:history="1">
        <w:r w:rsidR="00F97658" w:rsidRPr="00F97658">
          <w:rPr>
            <w:rStyle w:val="Hyperlink"/>
            <w:b/>
            <w:bCs/>
          </w:rPr>
          <w:t>Sass Workflow</w:t>
        </w:r>
      </w:hyperlink>
      <w:r w:rsidR="00F97658">
        <w:t xml:space="preserve"> – Lawrence Turton @ Udemy</w:t>
      </w:r>
    </w:p>
    <w:sdt>
      <w:sdtPr>
        <w:alias w:val="Activities:"/>
        <w:tag w:val="Activities:"/>
        <w:id w:val="1223332893"/>
        <w:placeholder>
          <w:docPart w:val="BAB33854850747FAA4B09020E786A194"/>
        </w:placeholder>
        <w:temporary/>
        <w:showingPlcHdr/>
        <w15:appearance w15:val="hidden"/>
      </w:sdtPr>
      <w:sdtEndPr/>
      <w:sdtContent>
        <w:p w14:paraId="4AD02EA4" w14:textId="27C14885" w:rsidR="00AD782D" w:rsidRPr="00CF1A49" w:rsidRDefault="0062312F" w:rsidP="0062312F">
          <w:pPr>
            <w:pStyle w:val="Heading1"/>
          </w:pPr>
          <w:r w:rsidRPr="00CF1A49">
            <w:t>Activities</w:t>
          </w:r>
        </w:p>
      </w:sdtContent>
    </w:sdt>
    <w:p w14:paraId="2F9A1721" w14:textId="2B47ECEC" w:rsidR="00B51D1B" w:rsidRDefault="000A43AD" w:rsidP="00103F77">
      <w:pPr>
        <w:pStyle w:val="ListParagraph"/>
        <w:numPr>
          <w:ilvl w:val="0"/>
          <w:numId w:val="15"/>
        </w:numPr>
        <w:rPr>
          <w:b/>
          <w:bCs/>
        </w:rPr>
      </w:pPr>
      <w:hyperlink r:id="rId17" w:history="1">
        <w:r w:rsidR="00103F77" w:rsidRPr="00B91ABB">
          <w:rPr>
            <w:rStyle w:val="Hyperlink"/>
            <w:b/>
            <w:bCs/>
          </w:rPr>
          <w:t>Virtual Experience Participant at JP Morgan Chase &amp; Co.</w:t>
        </w:r>
      </w:hyperlink>
    </w:p>
    <w:p w14:paraId="42F9A9F0" w14:textId="3BB78E5D" w:rsidR="00B91ABB" w:rsidRPr="000B5991" w:rsidRDefault="000B5991" w:rsidP="00B91ABB">
      <w:pPr>
        <w:pStyle w:val="ListParagraph"/>
      </w:pPr>
      <w:r w:rsidRPr="000B5991">
        <w:t xml:space="preserve">Software Engineering experience program by JP Morgan Chase &amp; Co. providing </w:t>
      </w:r>
      <w:r w:rsidR="004449C4">
        <w:t xml:space="preserve">an </w:t>
      </w:r>
      <w:r w:rsidRPr="000B5991">
        <w:t>opportunity to work on interfacing with real-world financial JavaScript APIs and React web applications.</w:t>
      </w:r>
    </w:p>
    <w:p w14:paraId="05A432C4" w14:textId="3CE20138" w:rsidR="00103F77" w:rsidRDefault="000A43AD" w:rsidP="00103F77">
      <w:pPr>
        <w:pStyle w:val="ListParagraph"/>
        <w:numPr>
          <w:ilvl w:val="0"/>
          <w:numId w:val="15"/>
        </w:numPr>
        <w:rPr>
          <w:b/>
          <w:bCs/>
        </w:rPr>
      </w:pPr>
      <w:hyperlink r:id="rId18" w:history="1">
        <w:r w:rsidR="004449C4" w:rsidRPr="00B91ABB">
          <w:rPr>
            <w:rStyle w:val="Hyperlink"/>
            <w:b/>
            <w:bCs/>
          </w:rPr>
          <w:t>Google Kickstart 2022</w:t>
        </w:r>
      </w:hyperlink>
    </w:p>
    <w:p w14:paraId="0BB86534" w14:textId="03F6E201" w:rsidR="004449C4" w:rsidRPr="004449C4" w:rsidRDefault="004449C4" w:rsidP="004449C4">
      <w:pPr>
        <w:ind w:left="720"/>
      </w:pPr>
      <w:r>
        <w:t xml:space="preserve">Secured </w:t>
      </w:r>
      <w:r w:rsidR="0001704E">
        <w:t>a global rank of # 3044 at Google Kickstart 2022 Round B</w:t>
      </w:r>
      <w:r>
        <w:t xml:space="preserve"> </w:t>
      </w:r>
    </w:p>
    <w:p w14:paraId="13E11401" w14:textId="4231AF7F" w:rsidR="004449C4" w:rsidRDefault="000A43AD" w:rsidP="00103F77">
      <w:pPr>
        <w:pStyle w:val="ListParagraph"/>
        <w:numPr>
          <w:ilvl w:val="0"/>
          <w:numId w:val="15"/>
        </w:numPr>
        <w:rPr>
          <w:b/>
          <w:bCs/>
        </w:rPr>
      </w:pPr>
      <w:hyperlink r:id="rId19" w:history="1">
        <w:r w:rsidR="0001704E" w:rsidRPr="00B91ABB">
          <w:rPr>
            <w:rStyle w:val="Hyperlink"/>
            <w:b/>
            <w:bCs/>
          </w:rPr>
          <w:t>Google Code Jam 2022</w:t>
        </w:r>
      </w:hyperlink>
    </w:p>
    <w:p w14:paraId="1D0C974F" w14:textId="00DE0CB7" w:rsidR="0001704E" w:rsidRDefault="0001704E" w:rsidP="0001704E">
      <w:pPr>
        <w:ind w:left="720"/>
      </w:pPr>
      <w:r>
        <w:t>Secured a global rank of #7046 at Google Code Jam 2022 Round 1</w:t>
      </w:r>
    </w:p>
    <w:p w14:paraId="619A83E6" w14:textId="5B23DD30" w:rsidR="0001704E" w:rsidRPr="007C730F" w:rsidRDefault="000A43AD" w:rsidP="0001704E">
      <w:pPr>
        <w:pStyle w:val="ListParagraph"/>
        <w:numPr>
          <w:ilvl w:val="0"/>
          <w:numId w:val="15"/>
        </w:numPr>
      </w:pPr>
      <w:hyperlink r:id="rId20" w:history="1">
        <w:r w:rsidR="007C730F" w:rsidRPr="00B91ABB">
          <w:rPr>
            <w:rStyle w:val="Hyperlink"/>
            <w:b/>
            <w:bCs/>
          </w:rPr>
          <w:t xml:space="preserve">5-star for Problem Solving and Python @ </w:t>
        </w:r>
        <w:proofErr w:type="spellStart"/>
        <w:r w:rsidR="007C730F" w:rsidRPr="00B91ABB">
          <w:rPr>
            <w:rStyle w:val="Hyperlink"/>
            <w:b/>
            <w:bCs/>
          </w:rPr>
          <w:t>Hackerrank</w:t>
        </w:r>
        <w:proofErr w:type="spellEnd"/>
      </w:hyperlink>
    </w:p>
    <w:p w14:paraId="3FC5165F" w14:textId="2D3B31E3" w:rsidR="007C730F" w:rsidRDefault="007C730F" w:rsidP="007C730F">
      <w:pPr>
        <w:ind w:left="720"/>
      </w:pPr>
      <w:r>
        <w:t xml:space="preserve">Secured 5-star badges for Problem Solving and Python at </w:t>
      </w:r>
      <w:proofErr w:type="spellStart"/>
      <w:r>
        <w:t>Hackerrank</w:t>
      </w:r>
      <w:proofErr w:type="spellEnd"/>
      <w:r>
        <w:t xml:space="preserve"> </w:t>
      </w:r>
    </w:p>
    <w:p w14:paraId="4AED1F9F" w14:textId="049DCE7C" w:rsidR="0001704E" w:rsidRPr="0001704E" w:rsidRDefault="0001704E" w:rsidP="0001704E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Google </w:t>
      </w:r>
      <w:hyperlink r:id="rId21" w:history="1">
        <w:r w:rsidRPr="00F97658">
          <w:rPr>
            <w:rStyle w:val="Hyperlink"/>
            <w:b/>
            <w:bCs/>
          </w:rPr>
          <w:t>Code-in 2016</w:t>
        </w:r>
      </w:hyperlink>
      <w:r>
        <w:rPr>
          <w:b/>
          <w:bCs/>
        </w:rPr>
        <w:t xml:space="preserve"> and </w:t>
      </w:r>
      <w:hyperlink r:id="rId22" w:history="1">
        <w:r w:rsidRPr="00F97658">
          <w:rPr>
            <w:rStyle w:val="Hyperlink"/>
            <w:b/>
            <w:bCs/>
          </w:rPr>
          <w:t>Code-in 2017</w:t>
        </w:r>
      </w:hyperlink>
    </w:p>
    <w:p w14:paraId="7FA137BF" w14:textId="6D530A8A" w:rsidR="0001704E" w:rsidRPr="0001704E" w:rsidRDefault="0001704E" w:rsidP="0001704E">
      <w:pPr>
        <w:ind w:left="720"/>
      </w:pPr>
      <w:r>
        <w:t xml:space="preserve">Participated in Google Code-in 2016 and 2017, </w:t>
      </w:r>
      <w:r w:rsidRPr="0001704E">
        <w:t>collaborating on open</w:t>
      </w:r>
      <w:r w:rsidR="00F97658">
        <w:t>-</w:t>
      </w:r>
      <w:r w:rsidRPr="0001704E">
        <w:t>source projects and providing value to organizations</w:t>
      </w:r>
    </w:p>
    <w:sectPr w:rsidR="0001704E" w:rsidRPr="0001704E" w:rsidSect="005A1B10">
      <w:footerReference w:type="default" r:id="rId23"/>
      <w:headerReference w:type="first" r:id="rId24"/>
      <w:pgSz w:w="12240" w:h="15840" w:code="1"/>
      <w:pgMar w:top="950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D6895" w14:textId="77777777" w:rsidR="000A43AD" w:rsidRDefault="000A43AD" w:rsidP="0068194B">
      <w:r>
        <w:separator/>
      </w:r>
    </w:p>
    <w:p w14:paraId="1F81E6D6" w14:textId="77777777" w:rsidR="000A43AD" w:rsidRDefault="000A43AD"/>
    <w:p w14:paraId="558156E3" w14:textId="77777777" w:rsidR="000A43AD" w:rsidRDefault="000A43AD"/>
  </w:endnote>
  <w:endnote w:type="continuationSeparator" w:id="0">
    <w:p w14:paraId="3D11807C" w14:textId="77777777" w:rsidR="000A43AD" w:rsidRDefault="000A43AD" w:rsidP="0068194B">
      <w:r>
        <w:continuationSeparator/>
      </w:r>
    </w:p>
    <w:p w14:paraId="637AF5A1" w14:textId="77777777" w:rsidR="000A43AD" w:rsidRDefault="000A43AD"/>
    <w:p w14:paraId="7F2E007E" w14:textId="77777777" w:rsidR="000A43AD" w:rsidRDefault="000A43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F4B6BCD-D715-4535-BBFC-304FF0590358}"/>
    <w:embedBold r:id="rId2" w:fontKey="{C421D62C-4D1E-46DD-AC34-6C9028296ACA}"/>
    <w:embedItalic r:id="rId3" w:fontKey="{014241AE-7EC7-4C77-9877-8D8D6A131017}"/>
    <w:embedBoldItalic r:id="rId4" w:fontKey="{D5593876-3A21-443C-975D-0845E8A6F92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subsetted="1" w:fontKey="{32AB9F6E-259E-4B2F-A862-048771416771}"/>
    <w:embedBold r:id="rId6" w:subsetted="1" w:fontKey="{3CD97EA3-B1A0-4EB0-A0E8-87472A2730F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FF2773" w14:textId="77777777" w:rsidR="002B2958" w:rsidRDefault="002B295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94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6AC0C" w14:textId="77777777" w:rsidR="000A43AD" w:rsidRDefault="000A43AD" w:rsidP="0068194B">
      <w:r>
        <w:separator/>
      </w:r>
    </w:p>
    <w:p w14:paraId="0A9308E0" w14:textId="77777777" w:rsidR="000A43AD" w:rsidRDefault="000A43AD"/>
    <w:p w14:paraId="45C83BE9" w14:textId="77777777" w:rsidR="000A43AD" w:rsidRDefault="000A43AD"/>
  </w:footnote>
  <w:footnote w:type="continuationSeparator" w:id="0">
    <w:p w14:paraId="370BDA10" w14:textId="77777777" w:rsidR="000A43AD" w:rsidRDefault="000A43AD" w:rsidP="0068194B">
      <w:r>
        <w:continuationSeparator/>
      </w:r>
    </w:p>
    <w:p w14:paraId="5CB9649D" w14:textId="77777777" w:rsidR="000A43AD" w:rsidRDefault="000A43AD"/>
    <w:p w14:paraId="4F55BBD8" w14:textId="77777777" w:rsidR="000A43AD" w:rsidRDefault="000A43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D0167" w14:textId="77777777" w:rsidR="00236D54" w:rsidRPr="004E01EB" w:rsidRDefault="00F476C4" w:rsidP="005A1B10">
    <w:pPr>
      <w:pStyle w:val="Header"/>
    </w:pPr>
    <w:r w:rsidRPr="004E01EB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7E27D0C" wp14:editId="56E41AF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72400" cy="0"/>
              <wp:effectExtent l="0" t="0" r="19050" b="19050"/>
              <wp:wrapNone/>
              <wp:docPr id="5" name="Straight Connector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</wp:anchor>
          </w:drawing>
        </mc:Choice>
        <mc:Fallback>
          <w:pict>
            <v:line w14:anchorId="4ED39E97" id="Straight Connector 5" o:spid="_x0000_s1026" alt="&quot;&quot;" style="position:absolute;z-index:-251657216;visibility:visible;mso-wrap-style:square;mso-width-percent:1000;mso-top-percent:173;mso-wrap-distance-left:9pt;mso-wrap-distance-top:0;mso-wrap-distance-right:9pt;mso-wrap-distance-bottom:0;mso-position-horizontal:center;mso-position-horizontal-relative:page;mso-position-vertical-relative:page;mso-width-percent:1000;mso-top-percent:173;mso-width-relative:page" from="0,0" to="61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" strokecolor="#5a5a5a [2109]" strokeweight=".5pt">
              <v:stroke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2B385D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14FC2DBE"/>
    <w:multiLevelType w:val="hybridMultilevel"/>
    <w:tmpl w:val="2E221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2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0B6457A"/>
    <w:multiLevelType w:val="hybridMultilevel"/>
    <w:tmpl w:val="A044D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C702C2"/>
    <w:multiLevelType w:val="hybridMultilevel"/>
    <w:tmpl w:val="E424D6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795295784">
    <w:abstractNumId w:val="9"/>
  </w:num>
  <w:num w:numId="2" w16cid:durableId="1183978666">
    <w:abstractNumId w:val="8"/>
  </w:num>
  <w:num w:numId="3" w16cid:durableId="1191841393">
    <w:abstractNumId w:val="7"/>
  </w:num>
  <w:num w:numId="4" w16cid:durableId="559100182">
    <w:abstractNumId w:val="6"/>
  </w:num>
  <w:num w:numId="5" w16cid:durableId="1778062508">
    <w:abstractNumId w:val="11"/>
  </w:num>
  <w:num w:numId="6" w16cid:durableId="1493063514">
    <w:abstractNumId w:val="3"/>
  </w:num>
  <w:num w:numId="7" w16cid:durableId="1162504550">
    <w:abstractNumId w:val="12"/>
  </w:num>
  <w:num w:numId="8" w16cid:durableId="1819876583">
    <w:abstractNumId w:val="2"/>
  </w:num>
  <w:num w:numId="9" w16cid:durableId="1750887673">
    <w:abstractNumId w:val="15"/>
  </w:num>
  <w:num w:numId="10" w16cid:durableId="1327395907">
    <w:abstractNumId w:val="5"/>
  </w:num>
  <w:num w:numId="11" w16cid:durableId="1129205999">
    <w:abstractNumId w:val="4"/>
  </w:num>
  <w:num w:numId="12" w16cid:durableId="115612636">
    <w:abstractNumId w:val="1"/>
  </w:num>
  <w:num w:numId="13" w16cid:durableId="1198540697">
    <w:abstractNumId w:val="0"/>
  </w:num>
  <w:num w:numId="14" w16cid:durableId="1052121633">
    <w:abstractNumId w:val="10"/>
  </w:num>
  <w:num w:numId="15" w16cid:durableId="227959469">
    <w:abstractNumId w:val="13"/>
  </w:num>
  <w:num w:numId="16" w16cid:durableId="9569829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saveSubsetFont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7E4"/>
    <w:rsid w:val="000001EF"/>
    <w:rsid w:val="00007322"/>
    <w:rsid w:val="00007728"/>
    <w:rsid w:val="0001704E"/>
    <w:rsid w:val="00022EB2"/>
    <w:rsid w:val="00024584"/>
    <w:rsid w:val="00024730"/>
    <w:rsid w:val="00055E95"/>
    <w:rsid w:val="0007021F"/>
    <w:rsid w:val="000A43AD"/>
    <w:rsid w:val="000A7A03"/>
    <w:rsid w:val="000B2BA5"/>
    <w:rsid w:val="000B5991"/>
    <w:rsid w:val="000F2F8C"/>
    <w:rsid w:val="0010006E"/>
    <w:rsid w:val="00103F77"/>
    <w:rsid w:val="001045A8"/>
    <w:rsid w:val="00114A91"/>
    <w:rsid w:val="001427E1"/>
    <w:rsid w:val="00163668"/>
    <w:rsid w:val="00171566"/>
    <w:rsid w:val="00174676"/>
    <w:rsid w:val="001755A8"/>
    <w:rsid w:val="00184014"/>
    <w:rsid w:val="00192008"/>
    <w:rsid w:val="001C0E68"/>
    <w:rsid w:val="001C4B6F"/>
    <w:rsid w:val="001D0BF1"/>
    <w:rsid w:val="001E3120"/>
    <w:rsid w:val="001E7E0C"/>
    <w:rsid w:val="001F0BB0"/>
    <w:rsid w:val="001F4E6D"/>
    <w:rsid w:val="001F6140"/>
    <w:rsid w:val="00203573"/>
    <w:rsid w:val="0020597D"/>
    <w:rsid w:val="00213B4C"/>
    <w:rsid w:val="002253B0"/>
    <w:rsid w:val="00236D54"/>
    <w:rsid w:val="00241D8C"/>
    <w:rsid w:val="00241FDB"/>
    <w:rsid w:val="0024720C"/>
    <w:rsid w:val="002617AE"/>
    <w:rsid w:val="002638D0"/>
    <w:rsid w:val="002647D3"/>
    <w:rsid w:val="00275EAE"/>
    <w:rsid w:val="00294998"/>
    <w:rsid w:val="00297F18"/>
    <w:rsid w:val="002A1945"/>
    <w:rsid w:val="002B2958"/>
    <w:rsid w:val="002B3FC8"/>
    <w:rsid w:val="002D23C5"/>
    <w:rsid w:val="002D6137"/>
    <w:rsid w:val="002E7E61"/>
    <w:rsid w:val="002F05E5"/>
    <w:rsid w:val="002F254D"/>
    <w:rsid w:val="002F30E4"/>
    <w:rsid w:val="00307140"/>
    <w:rsid w:val="00316DFF"/>
    <w:rsid w:val="00325B57"/>
    <w:rsid w:val="00336056"/>
    <w:rsid w:val="003544E1"/>
    <w:rsid w:val="00366398"/>
    <w:rsid w:val="003A0632"/>
    <w:rsid w:val="003A30E5"/>
    <w:rsid w:val="003A6ADF"/>
    <w:rsid w:val="003B5928"/>
    <w:rsid w:val="003D380F"/>
    <w:rsid w:val="003E160D"/>
    <w:rsid w:val="003F1D5F"/>
    <w:rsid w:val="00405128"/>
    <w:rsid w:val="00406CFF"/>
    <w:rsid w:val="00416B25"/>
    <w:rsid w:val="00420592"/>
    <w:rsid w:val="004319E0"/>
    <w:rsid w:val="00437E8C"/>
    <w:rsid w:val="00440225"/>
    <w:rsid w:val="004449C4"/>
    <w:rsid w:val="004726BC"/>
    <w:rsid w:val="00474105"/>
    <w:rsid w:val="00480E6E"/>
    <w:rsid w:val="00486277"/>
    <w:rsid w:val="00494CF6"/>
    <w:rsid w:val="00495F8D"/>
    <w:rsid w:val="004A1FAE"/>
    <w:rsid w:val="004A32FF"/>
    <w:rsid w:val="004B06EB"/>
    <w:rsid w:val="004B6AD0"/>
    <w:rsid w:val="004C2D5D"/>
    <w:rsid w:val="004C33E1"/>
    <w:rsid w:val="004E01EB"/>
    <w:rsid w:val="004E2794"/>
    <w:rsid w:val="00510392"/>
    <w:rsid w:val="00513E2A"/>
    <w:rsid w:val="00566A35"/>
    <w:rsid w:val="0056701E"/>
    <w:rsid w:val="005740D7"/>
    <w:rsid w:val="005A0F26"/>
    <w:rsid w:val="005A1B10"/>
    <w:rsid w:val="005A6850"/>
    <w:rsid w:val="005B1B1B"/>
    <w:rsid w:val="005C5932"/>
    <w:rsid w:val="005D3CA7"/>
    <w:rsid w:val="005D4CC1"/>
    <w:rsid w:val="005F4B91"/>
    <w:rsid w:val="005F55D2"/>
    <w:rsid w:val="0062312F"/>
    <w:rsid w:val="00625F2C"/>
    <w:rsid w:val="0065283A"/>
    <w:rsid w:val="006618E9"/>
    <w:rsid w:val="006657DD"/>
    <w:rsid w:val="0068194B"/>
    <w:rsid w:val="00692703"/>
    <w:rsid w:val="006A1962"/>
    <w:rsid w:val="006B5D48"/>
    <w:rsid w:val="006B7D7B"/>
    <w:rsid w:val="006C1A5E"/>
    <w:rsid w:val="006D65FA"/>
    <w:rsid w:val="006E1507"/>
    <w:rsid w:val="00712D8B"/>
    <w:rsid w:val="007273B7"/>
    <w:rsid w:val="00733E0A"/>
    <w:rsid w:val="0074403D"/>
    <w:rsid w:val="00746D44"/>
    <w:rsid w:val="007538DC"/>
    <w:rsid w:val="00757803"/>
    <w:rsid w:val="0079206B"/>
    <w:rsid w:val="00796076"/>
    <w:rsid w:val="007C0566"/>
    <w:rsid w:val="007C606B"/>
    <w:rsid w:val="007C730F"/>
    <w:rsid w:val="007E6A61"/>
    <w:rsid w:val="007F6232"/>
    <w:rsid w:val="00801140"/>
    <w:rsid w:val="00803404"/>
    <w:rsid w:val="00834955"/>
    <w:rsid w:val="00855B59"/>
    <w:rsid w:val="00860461"/>
    <w:rsid w:val="0086487C"/>
    <w:rsid w:val="00870B20"/>
    <w:rsid w:val="008829F8"/>
    <w:rsid w:val="00885897"/>
    <w:rsid w:val="008A6538"/>
    <w:rsid w:val="008C7056"/>
    <w:rsid w:val="008F3B14"/>
    <w:rsid w:val="00901899"/>
    <w:rsid w:val="0090344B"/>
    <w:rsid w:val="00905715"/>
    <w:rsid w:val="0091321E"/>
    <w:rsid w:val="00913946"/>
    <w:rsid w:val="0092726B"/>
    <w:rsid w:val="009361BA"/>
    <w:rsid w:val="00944F78"/>
    <w:rsid w:val="009510E7"/>
    <w:rsid w:val="00952C89"/>
    <w:rsid w:val="009571D8"/>
    <w:rsid w:val="009650EA"/>
    <w:rsid w:val="00976601"/>
    <w:rsid w:val="0097790C"/>
    <w:rsid w:val="0098506E"/>
    <w:rsid w:val="009A44CE"/>
    <w:rsid w:val="009C4DFC"/>
    <w:rsid w:val="009D44F8"/>
    <w:rsid w:val="009E3160"/>
    <w:rsid w:val="009F220C"/>
    <w:rsid w:val="009F3B05"/>
    <w:rsid w:val="009F4931"/>
    <w:rsid w:val="00A14534"/>
    <w:rsid w:val="00A16DAA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615E1"/>
    <w:rsid w:val="00A755E8"/>
    <w:rsid w:val="00A93A5D"/>
    <w:rsid w:val="00AB32F8"/>
    <w:rsid w:val="00AB610B"/>
    <w:rsid w:val="00AD360E"/>
    <w:rsid w:val="00AD40FB"/>
    <w:rsid w:val="00AD782D"/>
    <w:rsid w:val="00AE7650"/>
    <w:rsid w:val="00B10EBE"/>
    <w:rsid w:val="00B236F1"/>
    <w:rsid w:val="00B50F99"/>
    <w:rsid w:val="00B51D1B"/>
    <w:rsid w:val="00B540F4"/>
    <w:rsid w:val="00B60FD0"/>
    <w:rsid w:val="00B622DF"/>
    <w:rsid w:val="00B6332A"/>
    <w:rsid w:val="00B81760"/>
    <w:rsid w:val="00B8494C"/>
    <w:rsid w:val="00B91ABB"/>
    <w:rsid w:val="00BA0D22"/>
    <w:rsid w:val="00BA1546"/>
    <w:rsid w:val="00BB4E51"/>
    <w:rsid w:val="00BD431F"/>
    <w:rsid w:val="00BE423E"/>
    <w:rsid w:val="00BF61AC"/>
    <w:rsid w:val="00C46DBA"/>
    <w:rsid w:val="00C47FA6"/>
    <w:rsid w:val="00C57FC6"/>
    <w:rsid w:val="00C66A7D"/>
    <w:rsid w:val="00C779DA"/>
    <w:rsid w:val="00C814F7"/>
    <w:rsid w:val="00CA4B4D"/>
    <w:rsid w:val="00CB35C3"/>
    <w:rsid w:val="00CD323D"/>
    <w:rsid w:val="00CE4030"/>
    <w:rsid w:val="00CE64B3"/>
    <w:rsid w:val="00CF1A49"/>
    <w:rsid w:val="00D0630C"/>
    <w:rsid w:val="00D243A9"/>
    <w:rsid w:val="00D305E5"/>
    <w:rsid w:val="00D37CD3"/>
    <w:rsid w:val="00D66A52"/>
    <w:rsid w:val="00D66EFA"/>
    <w:rsid w:val="00D72A2D"/>
    <w:rsid w:val="00D9521A"/>
    <w:rsid w:val="00DA3914"/>
    <w:rsid w:val="00DA59AA"/>
    <w:rsid w:val="00DB6915"/>
    <w:rsid w:val="00DB7E1E"/>
    <w:rsid w:val="00DC1B78"/>
    <w:rsid w:val="00DC2A2F"/>
    <w:rsid w:val="00DC600B"/>
    <w:rsid w:val="00DE0FAA"/>
    <w:rsid w:val="00DE136D"/>
    <w:rsid w:val="00DE6534"/>
    <w:rsid w:val="00DF4D6C"/>
    <w:rsid w:val="00E01923"/>
    <w:rsid w:val="00E14498"/>
    <w:rsid w:val="00E2397A"/>
    <w:rsid w:val="00E254DB"/>
    <w:rsid w:val="00E300FC"/>
    <w:rsid w:val="00E362DB"/>
    <w:rsid w:val="00E5632B"/>
    <w:rsid w:val="00E70240"/>
    <w:rsid w:val="00E71E6B"/>
    <w:rsid w:val="00E81CC5"/>
    <w:rsid w:val="00E85A87"/>
    <w:rsid w:val="00E85B4A"/>
    <w:rsid w:val="00E9528E"/>
    <w:rsid w:val="00E977E4"/>
    <w:rsid w:val="00EA5099"/>
    <w:rsid w:val="00EC1351"/>
    <w:rsid w:val="00EC4CBF"/>
    <w:rsid w:val="00EE2CA8"/>
    <w:rsid w:val="00EF17E8"/>
    <w:rsid w:val="00EF51D9"/>
    <w:rsid w:val="00F130DD"/>
    <w:rsid w:val="00F24884"/>
    <w:rsid w:val="00F476C4"/>
    <w:rsid w:val="00F61DF9"/>
    <w:rsid w:val="00F81960"/>
    <w:rsid w:val="00F82424"/>
    <w:rsid w:val="00F8769D"/>
    <w:rsid w:val="00F9350C"/>
    <w:rsid w:val="00F94EB5"/>
    <w:rsid w:val="00F9624D"/>
    <w:rsid w:val="00F97658"/>
    <w:rsid w:val="00FB31C1"/>
    <w:rsid w:val="00FB58F2"/>
    <w:rsid w:val="00FC6AEA"/>
    <w:rsid w:val="00FD3D13"/>
    <w:rsid w:val="00FE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0DFF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uiPriority="10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507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styleId="GridTable1Light">
    <w:name w:val="Grid Table 1 Light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3">
    <w:name w:val="Grid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unhideWhenUsed/>
    <w:rsid w:val="002647D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2">
    <w:name w:val="List Table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3">
    <w:name w:val="List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styleId="PlainTable1">
    <w:name w:val="Plain Table 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E97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ditya-jayant-gupta/" TargetMode="External"/><Relationship Id="rId13" Type="http://schemas.openxmlformats.org/officeDocument/2006/relationships/hyperlink" Target="https://courses.cognitiveclass.ai/certificates/1182133ac869411090a3c3929dfd3576" TargetMode="External"/><Relationship Id="rId18" Type="http://schemas.openxmlformats.org/officeDocument/2006/relationships/hyperlink" Target="https://drive.google.com/file/d/1ZrhCwGMz9cDz9XOa_71d8n6BSmhziLbB/view?usp=sharing" TargetMode="External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CcmAbZoZ4HsGDRJ8olAhTsc4cbG9zUfU/view?usp=sharing" TargetMode="External"/><Relationship Id="rId7" Type="http://schemas.openxmlformats.org/officeDocument/2006/relationships/hyperlink" Target="mailto:adityagupta4213@gmail.com" TargetMode="External"/><Relationship Id="rId12" Type="http://schemas.openxmlformats.org/officeDocument/2006/relationships/hyperlink" Target="https://github.com/adityagupta4213/xpense" TargetMode="External"/><Relationship Id="rId17" Type="http://schemas.openxmlformats.org/officeDocument/2006/relationships/hyperlink" Target="https://forage-uploads-prod.s3.amazonaws.com/completion-certificates/J.P.%20Morgan/R5iK7HMxJGBgaSbvk_J.P.%20Morgan_sMnDEykLSHX2PS6cP_1649692136630_completion_certificate.pdf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ronOuE_j1thdi7ssa-nVkrv-Kcn_Gmz-/view?usp=sharing" TargetMode="External"/><Relationship Id="rId20" Type="http://schemas.openxmlformats.org/officeDocument/2006/relationships/hyperlink" Target="https://www.hackerrank.com/daemona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dityagupta4213/FRT-Disease-Prognosis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8j5bZR0QEM0hExlrGyxOPn3csWjiy-fZ/view?usp=sharing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dribbble.com/daemonAD" TargetMode="External"/><Relationship Id="rId19" Type="http://schemas.openxmlformats.org/officeDocument/2006/relationships/hyperlink" Target="https://drive.google.com/file/d/1nqvhkANc8RLQoVq0kO1XZFS1Cr2PK3Nn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dityagupta4213" TargetMode="External"/><Relationship Id="rId14" Type="http://schemas.openxmlformats.org/officeDocument/2006/relationships/hyperlink" Target="https://courses.cognitiveclass.ai/certificates/c4bfa2a577d7444eb33585b74b254dbe" TargetMode="External"/><Relationship Id="rId22" Type="http://schemas.openxmlformats.org/officeDocument/2006/relationships/hyperlink" Target="https://drive.google.com/file/d/1MupultQAyZVAy1mgsUlMEtMCQpBFVuBJ/view?usp=sharing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ity\Downloads\tf1640248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FBE9BB32C04F75AD070FF81AE7D1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484F9-ABB7-4BBD-BBA8-242DCE2B9199}"/>
      </w:docPartPr>
      <w:docPartBody>
        <w:p w:rsidR="00EE5C63" w:rsidRDefault="00057075">
          <w:pPr>
            <w:pStyle w:val="3BFBE9BB32C04F75AD070FF81AE7D15C"/>
          </w:pPr>
          <w:r w:rsidRPr="00CF1A49">
            <w:t>·</w:t>
          </w:r>
        </w:p>
      </w:docPartBody>
    </w:docPart>
    <w:docPart>
      <w:docPartPr>
        <w:name w:val="2FA242450E8146F0A65CFF41ED41D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FD621-3B18-4285-AE96-50E9D9372D7B}"/>
      </w:docPartPr>
      <w:docPartBody>
        <w:p w:rsidR="00EE5C63" w:rsidRDefault="00057075">
          <w:pPr>
            <w:pStyle w:val="2FA242450E8146F0A65CFF41ED41DEBE"/>
          </w:pPr>
          <w:r w:rsidRPr="00CF1A49">
            <w:t>·</w:t>
          </w:r>
        </w:p>
      </w:docPartBody>
    </w:docPart>
    <w:docPart>
      <w:docPartPr>
        <w:name w:val="7D3EFF1D418B4FAFB07BED405A1A17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8CAF3-1283-4D6C-98FD-8B62D8E2D286}"/>
      </w:docPartPr>
      <w:docPartBody>
        <w:p w:rsidR="00EE5C63" w:rsidRDefault="00057075">
          <w:pPr>
            <w:pStyle w:val="7D3EFF1D418B4FAFB07BED405A1A17AC"/>
          </w:pPr>
          <w:r w:rsidRPr="00CF1A49">
            <w:t>·</w:t>
          </w:r>
        </w:p>
      </w:docPartBody>
    </w:docPart>
    <w:docPart>
      <w:docPartPr>
        <w:name w:val="3DF6185B50E644F9ACD0E7B91CC782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42085C-1480-4088-A671-A59EAB79077D}"/>
      </w:docPartPr>
      <w:docPartBody>
        <w:p w:rsidR="00EE5C63" w:rsidRDefault="00057075">
          <w:pPr>
            <w:pStyle w:val="3DF6185B50E644F9ACD0E7B91CC782B9"/>
          </w:pPr>
          <w:r w:rsidRPr="00CF1A49">
            <w:t>Experience</w:t>
          </w:r>
        </w:p>
      </w:docPartBody>
    </w:docPart>
    <w:docPart>
      <w:docPartPr>
        <w:name w:val="2EC058436B8B436395A1B24C2B1F5A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EDED33-73FC-4A94-A976-A3BF480D9FB3}"/>
      </w:docPartPr>
      <w:docPartBody>
        <w:p w:rsidR="00EE5C63" w:rsidRDefault="00057075">
          <w:pPr>
            <w:pStyle w:val="2EC058436B8B436395A1B24C2B1F5A3E"/>
          </w:pPr>
          <w:r w:rsidRPr="00CF1A49">
            <w:t>Education</w:t>
          </w:r>
        </w:p>
      </w:docPartBody>
    </w:docPart>
    <w:docPart>
      <w:docPartPr>
        <w:name w:val="1BE70E3D2A724DF5A196A83C0A060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12402-CBBE-4FA9-B369-5A40F8E98A0C}"/>
      </w:docPartPr>
      <w:docPartBody>
        <w:p w:rsidR="00EE5C63" w:rsidRDefault="00057075">
          <w:pPr>
            <w:pStyle w:val="1BE70E3D2A724DF5A196A83C0A0607D3"/>
          </w:pPr>
          <w:r w:rsidRPr="00CF1A49">
            <w:t>Skills</w:t>
          </w:r>
        </w:p>
      </w:docPartBody>
    </w:docPart>
    <w:docPart>
      <w:docPartPr>
        <w:name w:val="BAB33854850747FAA4B09020E786A1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AF566E-BDE9-44BA-BB7B-EC8906FC7D9E}"/>
      </w:docPartPr>
      <w:docPartBody>
        <w:p w:rsidR="00EE5C63" w:rsidRDefault="00057075">
          <w:pPr>
            <w:pStyle w:val="BAB33854850747FAA4B09020E786A194"/>
          </w:pPr>
          <w:r w:rsidRPr="00CF1A49">
            <w:t>Activities</w:t>
          </w:r>
        </w:p>
      </w:docPartBody>
    </w:docPart>
    <w:docPart>
      <w:docPartPr>
        <w:name w:val="DA207A7E51D94ACAB86799D960CEA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0A303-7B46-4C1F-AC1E-FD6A0370FE3E}"/>
      </w:docPartPr>
      <w:docPartBody>
        <w:p w:rsidR="00EE5C63" w:rsidRDefault="00FE2699" w:rsidP="00FE2699">
          <w:pPr>
            <w:pStyle w:val="DA207A7E51D94ACAB86799D960CEA7CC"/>
          </w:pPr>
          <w:r w:rsidRPr="00CF1A49">
            <w:t>·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99"/>
    <w:rsid w:val="00057075"/>
    <w:rsid w:val="00D50422"/>
    <w:rsid w:val="00EE5C63"/>
    <w:rsid w:val="00FE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1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"/>
    <w:rPr>
      <w:b/>
      <w:iCs/>
      <w:color w:val="262626" w:themeColor="text1" w:themeTint="D9"/>
    </w:rPr>
  </w:style>
  <w:style w:type="paragraph" w:customStyle="1" w:styleId="3BFBE9BB32C04F75AD070FF81AE7D15C">
    <w:name w:val="3BFBE9BB32C04F75AD070FF81AE7D15C"/>
  </w:style>
  <w:style w:type="paragraph" w:customStyle="1" w:styleId="2FA242450E8146F0A65CFF41ED41DEBE">
    <w:name w:val="2FA242450E8146F0A65CFF41ED41DEBE"/>
  </w:style>
  <w:style w:type="paragraph" w:customStyle="1" w:styleId="7D3EFF1D418B4FAFB07BED405A1A17AC">
    <w:name w:val="7D3EFF1D418B4FAFB07BED405A1A17AC"/>
  </w:style>
  <w:style w:type="paragraph" w:customStyle="1" w:styleId="3DF6185B50E644F9ACD0E7B91CC782B9">
    <w:name w:val="3DF6185B50E644F9ACD0E7B91CC782B9"/>
  </w:style>
  <w:style w:type="character" w:styleId="SubtleReference">
    <w:name w:val="Subtle Reference"/>
    <w:basedOn w:val="DefaultParagraphFont"/>
    <w:uiPriority w:val="10"/>
    <w:qFormat/>
    <w:rPr>
      <w:b/>
      <w:caps w:val="0"/>
      <w:smallCaps/>
      <w:color w:val="595959" w:themeColor="text1" w:themeTint="A6"/>
    </w:rPr>
  </w:style>
  <w:style w:type="paragraph" w:customStyle="1" w:styleId="2EC058436B8B436395A1B24C2B1F5A3E">
    <w:name w:val="2EC058436B8B436395A1B24C2B1F5A3E"/>
  </w:style>
  <w:style w:type="paragraph" w:customStyle="1" w:styleId="1BE70E3D2A724DF5A196A83C0A0607D3">
    <w:name w:val="1BE70E3D2A724DF5A196A83C0A0607D3"/>
  </w:style>
  <w:style w:type="paragraph" w:customStyle="1" w:styleId="BAB33854850747FAA4B09020E786A194">
    <w:name w:val="BAB33854850747FAA4B09020E786A194"/>
  </w:style>
  <w:style w:type="paragraph" w:customStyle="1" w:styleId="DA207A7E51D94ACAB86799D960CEA7CC">
    <w:name w:val="DA207A7E51D94ACAB86799D960CEA7CC"/>
    <w:rsid w:val="00FE26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tf16402488_win32.dotx</Template>
  <TotalTime>0</TotalTime>
  <Pages>2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2022-05-02T14:55:00Z</dcterms:created>
  <dcterms:modified xsi:type="dcterms:W3CDTF">2022-05-02T14:55:00Z</dcterms:modified>
  <cp:category/>
</cp:coreProperties>
</file>